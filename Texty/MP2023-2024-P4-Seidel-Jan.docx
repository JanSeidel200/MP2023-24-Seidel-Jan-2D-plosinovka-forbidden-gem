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2C7A5" w14:textId="0519361E" w:rsidR="00510C29" w:rsidRDefault="00000000" w:rsidP="00341B93">
      <w:r>
        <w:rPr>
          <w:noProof/>
        </w:rPr>
        <w:pict w14:anchorId="7FB829ED">
          <v:shapetype id="_x0000_t202" coordsize="21600,21600" o:spt="202" path="m,l,21600r21600,l21600,xe">
            <v:stroke joinstyle="miter"/>
            <v:path gradientshapeok="t" o:connecttype="rect"/>
          </v:shapetype>
          <v:shape id="Textové pole 1" o:spid="_x0000_s2052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<v:textbox>
              <w:txbxContent>
                <w:p w14:paraId="6BE1280F" w14:textId="77777777" w:rsidR="000C4596" w:rsidRPr="000C4596" w:rsidRDefault="000C4596">
                  <w:pPr>
                    <w:rPr>
                      <w:rFonts w:asciiTheme="majorHAnsi" w:hAnsiTheme="majorHAnsi" w:cstheme="majorHAnsi"/>
                    </w:rPr>
                  </w:pPr>
                  <w:r w:rsidRPr="000C4596">
                    <w:rPr>
                      <w:rFonts w:asciiTheme="majorHAnsi" w:hAnsiTheme="majorHAnsi" w:cstheme="majorHAnsi"/>
                      <w:color w:val="2B2B2B"/>
                      <w:sz w:val="21"/>
                      <w:szCs w:val="21"/>
                      <w:shd w:val="clear" w:color="auto" w:fill="FFFFFF"/>
                    </w:rPr>
                    <w:t>Střední průmyslová škola a Vyšší odborná škola, Liberec, příspěvková organizace</w:t>
                  </w:r>
                </w:p>
              </w:txbxContent>
            </v:textbox>
            <w10:wrap anchory="margin"/>
          </v:shape>
        </w:pict>
      </w:r>
      <w:r>
        <w:rPr>
          <w:noProof/>
        </w:rPr>
        <w:pict w14:anchorId="12348837">
          <v:shape id="Text Box 19" o:spid="_x0000_s2051" type="#_x0000_t202" style="position:absolute;left:0;text-align:left;margin-left:589.2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<v:textbox style="mso-fit-shape-to-text:t">
              <w:txbxContent>
                <w:sdt>
                  <w:sdtPr>
                    <w:rPr>
                      <w:rFonts w:asciiTheme="majorHAnsi" w:hAnsiTheme="majorHAnsi" w:cstheme="majorHAnsi"/>
                      <w:caps/>
                      <w:sz w:val="48"/>
                      <w:szCs w:val="48"/>
                    </w:rPr>
                    <w:alias w:val="Název"/>
                    <w:tag w:val=""/>
                    <w:id w:val="-830757928"/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:text/>
                  </w:sdtPr>
                  <w:sdtContent>
                    <w:p w14:paraId="77FB7330" w14:textId="70191EEB" w:rsidR="00341B93" w:rsidRPr="00BA365E" w:rsidRDefault="005626C1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</w:pPr>
                      <w:proofErr w:type="gramStart"/>
                      <w: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t>2D</w:t>
                      </w:r>
                      <w:proofErr w:type="gramEnd"/>
                      <w: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t xml:space="preserve"> skákačka – Forbidden gem</w:t>
                      </w:r>
                    </w:p>
                  </w:sdtContent>
                </w:sdt>
                <w:p w14:paraId="047F0335" w14:textId="77777777" w:rsidR="00341B93" w:rsidRPr="00BA365E" w:rsidRDefault="00341B93" w:rsidP="005415E3">
                  <w:pPr>
                    <w:spacing w:line="259" w:lineRule="auto"/>
                    <w:ind w:firstLine="0"/>
                    <w:jc w:val="center"/>
                    <w:rPr>
                      <w:rFonts w:asciiTheme="majorHAnsi" w:hAnsiTheme="majorHAnsi" w:cstheme="majorHAnsi"/>
                      <w:sz w:val="36"/>
                    </w:rPr>
                  </w:pPr>
                  <w:r w:rsidRPr="00BA365E">
                    <w:rPr>
                      <w:rFonts w:asciiTheme="majorHAnsi" w:hAnsiTheme="majorHAnsi" w:cstheme="majorHAnsi"/>
                      <w:sz w:val="36"/>
                    </w:rPr>
                    <w:t>Maturitní práce</w:t>
                  </w:r>
                </w:p>
              </w:txbxContent>
            </v:textbox>
            <w10:wrap anchorx="margin" anchory="page"/>
            <w10:anchorlock/>
          </v:shape>
        </w:pict>
      </w:r>
      <w:r>
        <w:rPr>
          <w:noProof/>
        </w:rPr>
        <w:pict w14:anchorId="5ED35BE4">
          <v:shape id="Text Box 43" o:spid="_x0000_s2050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<v:textbox>
              <w:txbxContent>
                <w:p w14:paraId="0E3B2C3A" w14:textId="3B176EE8" w:rsidR="00341B93" w:rsidRPr="00B003CF" w:rsidRDefault="00341B93" w:rsidP="00A12AE8">
                  <w:pPr>
                    <w:tabs>
                      <w:tab w:val="right" w:pos="4253"/>
                      <w:tab w:val="left" w:pos="4536"/>
                    </w:tabs>
                    <w:spacing w:line="259" w:lineRule="auto"/>
                    <w:ind w:firstLine="0"/>
                  </w:pPr>
                  <w:r w:rsidRPr="00B003CF">
                    <w:tab/>
                    <w:t>Autor</w:t>
                  </w:r>
                  <w:r w:rsidRPr="00B003CF">
                    <w:tab/>
                  </w:r>
                  <w:sdt>
                    <w:sdtPr>
                      <w:rPr>
                        <w:b/>
                      </w:rPr>
                      <w:alias w:val="Autor"/>
                      <w:tag w:val=""/>
                      <w:id w:val="1736815080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Content>
                      <w:r w:rsidR="00C25F86">
                        <w:rPr>
                          <w:b/>
                        </w:rPr>
                        <w:t>Jan Seidel</w:t>
                      </w:r>
                    </w:sdtContent>
                  </w:sdt>
                </w:p>
                <w:p w14:paraId="0F1C6366" w14:textId="09C7CE86" w:rsidR="00341B93" w:rsidRPr="00B003CF" w:rsidRDefault="00341B93" w:rsidP="00A12AE8">
                  <w:pPr>
                    <w:tabs>
                      <w:tab w:val="right" w:pos="4253"/>
                      <w:tab w:val="left" w:pos="4536"/>
                    </w:tabs>
                    <w:spacing w:line="259" w:lineRule="auto"/>
                    <w:ind w:firstLine="0"/>
                  </w:pPr>
                  <w:r w:rsidRPr="00B003CF">
                    <w:tab/>
                    <w:t>Obor</w:t>
                  </w:r>
                  <w:r w:rsidRPr="00B003CF">
                    <w:tab/>
                  </w:r>
                  <w:r w:rsidR="00C25F86">
                    <w:rPr>
                      <w:b/>
                    </w:rPr>
                    <w:t>Informační technologie</w:t>
                  </w:r>
                </w:p>
                <w:p w14:paraId="4F1DE79E" w14:textId="7C1FC6BF" w:rsidR="00341B93" w:rsidRPr="00B003CF" w:rsidRDefault="00341B93" w:rsidP="00A12AE8">
                  <w:pPr>
                    <w:tabs>
                      <w:tab w:val="right" w:pos="4253"/>
                      <w:tab w:val="left" w:pos="4536"/>
                    </w:tabs>
                    <w:spacing w:line="259" w:lineRule="auto"/>
                    <w:ind w:firstLine="0"/>
                  </w:pPr>
                  <w:r w:rsidRPr="00B003CF">
                    <w:tab/>
                    <w:t>Vedoucí práce</w:t>
                  </w:r>
                  <w:r w:rsidRPr="00B003CF">
                    <w:tab/>
                  </w:r>
                  <w:r w:rsidRPr="00B003CF">
                    <w:rPr>
                      <w:b/>
                    </w:rPr>
                    <w:t xml:space="preserve">Ing. </w:t>
                  </w:r>
                  <w:r w:rsidR="00C25F86">
                    <w:rPr>
                      <w:b/>
                    </w:rPr>
                    <w:t>Marek Pospíchal</w:t>
                  </w:r>
                </w:p>
                <w:p w14:paraId="494B6EA4" w14:textId="77777777" w:rsidR="00341B93" w:rsidRDefault="00341B93" w:rsidP="00A12AE8">
                  <w:pPr>
                    <w:tabs>
                      <w:tab w:val="right" w:pos="4253"/>
                      <w:tab w:val="left" w:pos="4536"/>
                    </w:tabs>
                    <w:spacing w:line="259" w:lineRule="auto"/>
                    <w:ind w:firstLine="0"/>
                    <w:rPr>
                      <w:b/>
                    </w:rPr>
                  </w:pPr>
                  <w:r w:rsidRPr="00B003CF">
                    <w:tab/>
                    <w:t>Školní rok</w:t>
                  </w:r>
                  <w:r w:rsidRPr="00B003CF">
                    <w:tab/>
                  </w:r>
                  <w:r>
                    <w:rPr>
                      <w:b/>
                    </w:rPr>
                    <w:t>202</w:t>
                  </w:r>
                  <w:r w:rsidR="003F6398">
                    <w:rPr>
                      <w:b/>
                    </w:rPr>
                    <w:t>3</w:t>
                  </w:r>
                  <w:r>
                    <w:rPr>
                      <w:b/>
                    </w:rPr>
                    <w:t>/202</w:t>
                  </w:r>
                  <w:r w:rsidR="003F6398">
                    <w:rPr>
                      <w:b/>
                    </w:rPr>
                    <w:t>4</w:t>
                  </w:r>
                </w:p>
                <w:p w14:paraId="6DE0660A" w14:textId="7E38A584" w:rsidR="00A0287D" w:rsidRDefault="00A0287D" w:rsidP="00A12AE8">
                  <w:pPr>
                    <w:tabs>
                      <w:tab w:val="right" w:pos="4253"/>
                      <w:tab w:val="left" w:pos="4536"/>
                    </w:tabs>
                    <w:spacing w:line="259" w:lineRule="auto"/>
                    <w:ind w:firstLine="0"/>
                    <w:rPr>
                      <w:b/>
                    </w:rPr>
                  </w:pPr>
                  <w:r>
                    <w:rPr>
                      <w:b/>
                    </w:rPr>
                    <w:tab/>
                  </w:r>
                  <w:r w:rsidRPr="00DB5D73">
                    <w:rPr>
                      <w:bCs/>
                    </w:rPr>
                    <w:t>Počet stran</w:t>
                  </w:r>
                  <w:r>
                    <w:rPr>
                      <w:b/>
                    </w:rPr>
                    <w:tab/>
                  </w:r>
                  <w:r w:rsidR="00EC459E">
                    <w:rPr>
                      <w:b/>
                    </w:rPr>
                    <w:t>X</w:t>
                  </w:r>
                </w:p>
                <w:p w14:paraId="54B76D04" w14:textId="00B83D0D" w:rsidR="00A0287D" w:rsidRPr="00B003CF" w:rsidRDefault="00A0287D" w:rsidP="00A12AE8">
                  <w:pPr>
                    <w:tabs>
                      <w:tab w:val="right" w:pos="4253"/>
                      <w:tab w:val="left" w:pos="4536"/>
                    </w:tabs>
                    <w:spacing w:line="259" w:lineRule="auto"/>
                    <w:ind w:firstLine="0"/>
                  </w:pPr>
                  <w:r>
                    <w:rPr>
                      <w:b/>
                    </w:rPr>
                    <w:tab/>
                  </w:r>
                  <w:r w:rsidRPr="00DB5D73">
                    <w:rPr>
                      <w:bCs/>
                    </w:rPr>
                    <w:t>Počet slov</w:t>
                  </w:r>
                  <w:r>
                    <w:rPr>
                      <w:b/>
                    </w:rPr>
                    <w:tab/>
                  </w:r>
                  <w:r w:rsidR="00EC459E">
                    <w:rPr>
                      <w:b/>
                    </w:rPr>
                    <w:t>XXXX</w:t>
                  </w:r>
                </w:p>
              </w:txbxContent>
            </v:textbox>
            <w10:wrap anchorx="margin" anchory="margin"/>
            <w10:anchorlock/>
          </v:shape>
        </w:pict>
      </w:r>
    </w:p>
    <w:p w14:paraId="6571FCAD" w14:textId="77777777" w:rsidR="00341B93" w:rsidRDefault="00341B93"/>
    <w:p w14:paraId="60F75CBA" w14:textId="77777777" w:rsidR="00341B93" w:rsidRDefault="000C4596">
      <w:pPr>
        <w:sectPr w:rsidR="00341B93" w:rsidSect="00F11CD7">
          <w:headerReference w:type="even" r:id="rId8"/>
          <w:footerReference w:type="default" r:id="rId9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07838B" wp14:editId="574E3DC4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D2A48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21BDD8F9" w14:textId="0440FBAB" w:rsidR="00B916FF" w:rsidRPr="00B916FF" w:rsidRDefault="00B916FF" w:rsidP="00B916FF">
      <w:pPr>
        <w:pStyle w:val="Sta"/>
        <w:rPr>
          <w:lang w:eastAsia="en-US"/>
        </w:rPr>
      </w:pPr>
      <w:r>
        <w:rPr>
          <w:lang w:eastAsia="en-US"/>
        </w:rPr>
        <w:t xml:space="preserve">Práce pojednává o kompletním vytvoření </w:t>
      </w:r>
      <w:proofErr w:type="gramStart"/>
      <w:r>
        <w:rPr>
          <w:lang w:eastAsia="en-US"/>
        </w:rPr>
        <w:t>2D</w:t>
      </w:r>
      <w:proofErr w:type="gram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skákačky</w:t>
      </w:r>
      <w:proofErr w:type="spellEnd"/>
      <w:r>
        <w:rPr>
          <w:lang w:eastAsia="en-US"/>
        </w:rPr>
        <w:t xml:space="preserve"> vytvořenou v herním </w:t>
      </w:r>
      <w:proofErr w:type="spellStart"/>
      <w:r>
        <w:rPr>
          <w:lang w:eastAsia="en-US"/>
        </w:rPr>
        <w:t>enginu</w:t>
      </w:r>
      <w:proofErr w:type="spellEnd"/>
      <w:r>
        <w:rPr>
          <w:lang w:eastAsia="en-US"/>
        </w:rPr>
        <w:t xml:space="preserve"> Unity. Jejím zaměřením je vyšší obtížnost úrovní se zajímavým příběhem a vlastní pixel art grafikou. Tato práce bere inspiraci z mé oblíbené hry Super </w:t>
      </w:r>
      <w:proofErr w:type="spellStart"/>
      <w:r>
        <w:rPr>
          <w:lang w:eastAsia="en-US"/>
        </w:rPr>
        <w:t>Meat</w:t>
      </w:r>
      <w:proofErr w:type="spellEnd"/>
      <w:r>
        <w:rPr>
          <w:lang w:eastAsia="en-US"/>
        </w:rPr>
        <w:t xml:space="preserve"> Boy.</w:t>
      </w:r>
    </w:p>
    <w:p w14:paraId="3975B022" w14:textId="40A4AACD" w:rsidR="00341B93" w:rsidRDefault="00341B93" w:rsidP="00B916FF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6394F07D" w14:textId="24D9C34E" w:rsidR="00B916FF" w:rsidRPr="00B916FF" w:rsidRDefault="00B916FF" w:rsidP="00B916FF">
      <w:pPr>
        <w:pStyle w:val="Sta"/>
        <w:rPr>
          <w:lang w:val="en-GB" w:eastAsia="en-US"/>
        </w:rPr>
      </w:pPr>
      <w:r w:rsidRPr="00B916FF">
        <w:rPr>
          <w:lang w:val="en-GB" w:eastAsia="en-US"/>
        </w:rPr>
        <w:t xml:space="preserve">This thesis is about the complete creation of a 2D </w:t>
      </w:r>
      <w:r>
        <w:rPr>
          <w:lang w:val="en-GB" w:eastAsia="en-US"/>
        </w:rPr>
        <w:t xml:space="preserve">platforming </w:t>
      </w:r>
      <w:r w:rsidRPr="00B916FF">
        <w:rPr>
          <w:lang w:val="en-GB" w:eastAsia="en-US"/>
        </w:rPr>
        <w:t xml:space="preserve">game created in the Unity game engine. Its focus is on higher difficulty levels with an interesting story and custom pixel art graphics. This work takes inspiration from my </w:t>
      </w:r>
      <w:r w:rsidRPr="00B916FF">
        <w:rPr>
          <w:lang w:val="en-GB" w:eastAsia="en-US"/>
        </w:rPr>
        <w:t>favourite</w:t>
      </w:r>
      <w:r w:rsidRPr="00B916FF">
        <w:rPr>
          <w:lang w:val="en-GB" w:eastAsia="en-US"/>
        </w:rPr>
        <w:t xml:space="preserve"> game Super Meat Boy.</w:t>
      </w:r>
    </w:p>
    <w:p w14:paraId="72F2C989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672A8E05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66973C64" w14:textId="18FCCE19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B916FF">
          <w:rPr>
            <w:noProof/>
          </w:rPr>
          <w:t>15.11.2023</w:t>
        </w:r>
      </w:fldSimple>
      <w:r w:rsidRPr="00341B93">
        <w:tab/>
      </w:r>
      <w:r w:rsidRPr="00341B93">
        <w:tab/>
      </w:r>
    </w:p>
    <w:p w14:paraId="52F4BBB8" w14:textId="5116D34D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C6A1E2DAB8614424BF9F3EC69B19FB7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C25F86">
            <w:t>Jan Seidel</w:t>
          </w:r>
        </w:sdtContent>
      </w:sdt>
    </w:p>
    <w:p w14:paraId="11D25132" w14:textId="77777777" w:rsidR="00341B93" w:rsidRDefault="00341B93" w:rsidP="002570DC">
      <w:pPr>
        <w:pStyle w:val="Jmnopodpodpisovmdkem"/>
        <w:sectPr w:rsidR="00341B93" w:rsidSect="00A758D8">
          <w:headerReference w:type="default" r:id="rId12"/>
          <w:footerReference w:type="default" r:id="rId13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C81AC5A" w14:textId="77777777" w:rsidR="00236BCF" w:rsidRDefault="00236BCF">
          <w:pPr>
            <w:pStyle w:val="Nadpisobsahu"/>
          </w:pPr>
          <w:r>
            <w:t>Obsah</w:t>
          </w:r>
        </w:p>
        <w:p w14:paraId="15D0F182" w14:textId="26B1CD4A" w:rsidR="00685C22" w:rsidRDefault="00236BCF">
          <w:pPr>
            <w:pStyle w:val="Obsah1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976235" w:history="1">
            <w:r w:rsidR="00685C22" w:rsidRPr="00342623">
              <w:rPr>
                <w:rStyle w:val="Hypertextovodkaz"/>
                <w:noProof/>
              </w:rPr>
              <w:t>Úvod</w:t>
            </w:r>
            <w:r w:rsidR="00685C22">
              <w:rPr>
                <w:noProof/>
                <w:webHidden/>
              </w:rPr>
              <w:tab/>
            </w:r>
            <w:r w:rsidR="00685C22">
              <w:rPr>
                <w:noProof/>
                <w:webHidden/>
              </w:rPr>
              <w:fldChar w:fldCharType="begin"/>
            </w:r>
            <w:r w:rsidR="00685C22">
              <w:rPr>
                <w:noProof/>
                <w:webHidden/>
              </w:rPr>
              <w:instrText xml:space="preserve"> PAGEREF _Toc150976235 \h </w:instrText>
            </w:r>
            <w:r w:rsidR="00685C22">
              <w:rPr>
                <w:noProof/>
                <w:webHidden/>
              </w:rPr>
            </w:r>
            <w:r w:rsidR="00685C22">
              <w:rPr>
                <w:noProof/>
                <w:webHidden/>
              </w:rPr>
              <w:fldChar w:fldCharType="separate"/>
            </w:r>
            <w:r w:rsidR="00685C22">
              <w:rPr>
                <w:noProof/>
                <w:webHidden/>
              </w:rPr>
              <w:t>1</w:t>
            </w:r>
            <w:r w:rsidR="00685C22">
              <w:rPr>
                <w:noProof/>
                <w:webHidden/>
              </w:rPr>
              <w:fldChar w:fldCharType="end"/>
            </w:r>
          </w:hyperlink>
        </w:p>
        <w:p w14:paraId="0BCDC286" w14:textId="78CFBE55" w:rsidR="00685C22" w:rsidRDefault="00685C22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36" w:history="1">
            <w:r w:rsidRPr="00342623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Použité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C4E4B" w14:textId="6008574C" w:rsidR="00685C22" w:rsidRDefault="00685C22">
          <w:pPr>
            <w:pStyle w:val="Obsah2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37" w:history="1">
            <w:r w:rsidRPr="00342623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Vývojové prostředí a programovací jazyk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47541" w14:textId="0A2DC32F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38" w:history="1">
            <w:r w:rsidRPr="00342623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30892" w14:textId="116B6D89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39" w:history="1">
            <w:r w:rsidRPr="00342623">
              <w:rPr>
                <w:rStyle w:val="Hypertextovodkaz"/>
                <w:noProof/>
              </w:rPr>
              <w:t>1.1.2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Miro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C873C" w14:textId="7EF72C0D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40" w:history="1">
            <w:r w:rsidRPr="00342623">
              <w:rPr>
                <w:rStyle w:val="Hypertextovodkaz"/>
                <w:noProof/>
              </w:rPr>
              <w:t>1.1.3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CB321" w14:textId="0C61DA51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41" w:history="1">
            <w:r w:rsidRPr="00342623">
              <w:rPr>
                <w:rStyle w:val="Hypertextovodkaz"/>
                <w:noProof/>
              </w:rPr>
              <w:t>1.1.4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Unity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0EAE1" w14:textId="37FF6ECD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42" w:history="1">
            <w:r w:rsidRPr="00342623">
              <w:rPr>
                <w:rStyle w:val="Hypertextovodkaz"/>
                <w:noProof/>
              </w:rPr>
              <w:t>1.1.5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F972D" w14:textId="448FB65D" w:rsidR="00685C22" w:rsidRDefault="00685C22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43" w:history="1">
            <w:r w:rsidRPr="00342623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Unity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7603B" w14:textId="6C5F21E5" w:rsidR="00685C22" w:rsidRDefault="00685C22">
          <w:pPr>
            <w:pStyle w:val="Obsah2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44" w:history="1">
            <w:r w:rsidRPr="00342623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38AD4" w14:textId="5835D7F0" w:rsidR="00685C22" w:rsidRDefault="00685C22">
          <w:pPr>
            <w:pStyle w:val="Obsah2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45" w:history="1">
            <w:r w:rsidRPr="00342623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Pojmy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1C73A" w14:textId="05EBCCDF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46" w:history="1">
            <w:r w:rsidRPr="00342623">
              <w:rPr>
                <w:rStyle w:val="Hypertextovodkaz"/>
                <w:noProof/>
              </w:rPr>
              <w:t>2.2.1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Game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4B83D" w14:textId="3EFA3E7B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47" w:history="1">
            <w:r w:rsidRPr="00342623">
              <w:rPr>
                <w:rStyle w:val="Hypertextovodkaz"/>
                <w:noProof/>
              </w:rPr>
              <w:t>2.2.2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CD087" w14:textId="37E0634C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48" w:history="1">
            <w:r w:rsidRPr="00342623">
              <w:rPr>
                <w:rStyle w:val="Hypertextovodkaz"/>
                <w:noProof/>
              </w:rPr>
              <w:t>2.2.3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Komponent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8B91D" w14:textId="14F9DB36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49" w:history="1">
            <w:r w:rsidRPr="00342623">
              <w:rPr>
                <w:rStyle w:val="Hypertextovodkaz"/>
                <w:noProof/>
              </w:rPr>
              <w:t>2.2.4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Transform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260DC" w14:textId="5B1891EB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50" w:history="1">
            <w:r w:rsidRPr="00342623">
              <w:rPr>
                <w:rStyle w:val="Hypertextovodkaz"/>
                <w:noProof/>
              </w:rPr>
              <w:t>2.2.5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Collider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A8ACD" w14:textId="1DCF1F2C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51" w:history="1">
            <w:r w:rsidRPr="00342623">
              <w:rPr>
                <w:rStyle w:val="Hypertextovodkaz"/>
                <w:noProof/>
              </w:rPr>
              <w:t>2.2.6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Sprite Renderer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B9AC3" w14:textId="467E3FB5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52" w:history="1">
            <w:r w:rsidRPr="00342623">
              <w:rPr>
                <w:rStyle w:val="Hypertextovodkaz"/>
                <w:noProof/>
              </w:rPr>
              <w:t>2.2.7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Rigidbody 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CFED5" w14:textId="7F444630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53" w:history="1">
            <w:r w:rsidRPr="00342623">
              <w:rPr>
                <w:rStyle w:val="Hypertextovodkaz"/>
                <w:noProof/>
              </w:rPr>
              <w:t>2.2.8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Prefab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922F9" w14:textId="6ABC92B7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54" w:history="1">
            <w:r w:rsidRPr="00342623">
              <w:rPr>
                <w:rStyle w:val="Hypertextovodkaz"/>
                <w:noProof/>
              </w:rPr>
              <w:t>2.2.9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Skriptovaný objekt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F6C05" w14:textId="050E68E9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55" w:history="1">
            <w:r w:rsidRPr="00342623">
              <w:rPr>
                <w:rStyle w:val="Hypertextovodkaz"/>
                <w:noProof/>
              </w:rPr>
              <w:t>2.2.10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D32F" w14:textId="00A9A08F" w:rsidR="00685C22" w:rsidRDefault="00685C22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56" w:history="1">
            <w:r w:rsidRPr="00342623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Vývoj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583F9" w14:textId="2C5F26A1" w:rsidR="00685C22" w:rsidRDefault="00685C22">
          <w:pPr>
            <w:pStyle w:val="Obsah2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57" w:history="1">
            <w:r w:rsidRPr="00342623">
              <w:rPr>
                <w:rStyle w:val="Hypertextovodkaz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4AF64" w14:textId="244B33DE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58" w:history="1">
            <w:r w:rsidRPr="00342623">
              <w:rPr>
                <w:rStyle w:val="Hypertextovodkaz"/>
                <w:noProof/>
              </w:rPr>
              <w:t>3.1.1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Vymyšlení příběhu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95131" w14:textId="4CC49D7B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59" w:history="1">
            <w:r w:rsidRPr="00342623">
              <w:rPr>
                <w:rStyle w:val="Hypertextovodkaz"/>
                <w:noProof/>
              </w:rPr>
              <w:t>3.1.2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Návrh úrovní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C91AD" w14:textId="41A62A65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60" w:history="1">
            <w:r w:rsidRPr="00342623">
              <w:rPr>
                <w:rStyle w:val="Hypertextovodkaz"/>
                <w:noProof/>
              </w:rPr>
              <w:t>3.1.3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Tvorba grafiky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D819F" w14:textId="22DBFB16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61" w:history="1">
            <w:r w:rsidRPr="00342623">
              <w:rPr>
                <w:rStyle w:val="Hypertextovodkaz"/>
                <w:noProof/>
              </w:rPr>
              <w:t>3.1.4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Animace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2A0A2" w14:textId="7F377F52" w:rsidR="00685C22" w:rsidRDefault="00685C22">
          <w:pPr>
            <w:pStyle w:val="Obsah2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62" w:history="1">
            <w:r w:rsidRPr="00342623">
              <w:rPr>
                <w:rStyle w:val="Hypertextovodkaz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Skripty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92198" w14:textId="3C43F787" w:rsidR="00685C22" w:rsidRDefault="00685C22">
          <w:pPr>
            <w:pStyle w:val="Obsah3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63" w:history="1">
            <w:r w:rsidRPr="00342623">
              <w:rPr>
                <w:rStyle w:val="Hypertextovodkaz"/>
                <w:noProof/>
              </w:rPr>
              <w:t>3.2.1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Herní mechaniky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AADA4" w14:textId="28ABA1B7" w:rsidR="00685C22" w:rsidRDefault="00685C22">
          <w:pPr>
            <w:pStyle w:val="Obsah2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64" w:history="1">
            <w:r w:rsidRPr="00342623">
              <w:rPr>
                <w:rStyle w:val="Hypertextovodkaz"/>
                <w:noProof/>
              </w:rPr>
              <w:t>3.3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Sestavení a testování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45C38" w14:textId="2934B93E" w:rsidR="00685C22" w:rsidRDefault="00685C22">
          <w:pPr>
            <w:pStyle w:val="Obsah1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65" w:history="1">
            <w:r w:rsidRPr="00342623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2C2EA" w14:textId="37FFA5C3" w:rsidR="00685C22" w:rsidRDefault="00685C22">
          <w:pPr>
            <w:pStyle w:val="Obsah1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66" w:history="1">
            <w:r w:rsidRPr="00342623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C3411" w14:textId="7157B6D0" w:rsidR="00685C22" w:rsidRDefault="00685C22">
          <w:pPr>
            <w:pStyle w:val="Obsah1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67" w:history="1">
            <w:r w:rsidRPr="00342623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65EB3" w14:textId="2400C838" w:rsidR="00685C22" w:rsidRDefault="00685C22">
          <w:pPr>
            <w:pStyle w:val="Obsah1"/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68" w:history="1">
            <w:r w:rsidRPr="00342623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BA981" w14:textId="1BA424B6" w:rsidR="00685C22" w:rsidRDefault="00685C22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val="en-US"/>
              <w14:ligatures w14:val="standardContextual"/>
            </w:rPr>
          </w:pPr>
          <w:hyperlink w:anchor="_Toc150976269" w:history="1">
            <w:r w:rsidRPr="00342623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sz w:val="22"/>
                <w:lang w:val="en-US"/>
                <w14:ligatures w14:val="standardContextual"/>
              </w:rPr>
              <w:tab/>
            </w:r>
            <w:r w:rsidRPr="00342623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1F13F" w14:textId="18A2A7B6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4AA0AEAA" w14:textId="77777777" w:rsidR="00473CE3" w:rsidRDefault="00473CE3" w:rsidP="00473CE3">
      <w:pPr>
        <w:rPr>
          <w:lang w:eastAsia="cs-CZ"/>
        </w:rPr>
      </w:pPr>
    </w:p>
    <w:p w14:paraId="1159931E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46D93D5" w14:textId="62C31064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150976235"/>
      <w:r w:rsidRPr="00B06BFF">
        <w:lastRenderedPageBreak/>
        <w:t>Úvod</w:t>
      </w:r>
      <w:bookmarkEnd w:id="0"/>
      <w:bookmarkEnd w:id="1"/>
      <w:bookmarkEnd w:id="2"/>
    </w:p>
    <w:p w14:paraId="341315EA" w14:textId="4670CD0D" w:rsidR="00B916FF" w:rsidRDefault="00B916FF" w:rsidP="00394D8A">
      <w:r>
        <w:t xml:space="preserve">Videohry hraji už od velmi brzkého věku s mým otcem. Nejčastěji to byli různé střílečky z první osoby, jako například Call </w:t>
      </w:r>
      <w:proofErr w:type="spellStart"/>
      <w:r>
        <w:t>of</w:t>
      </w:r>
      <w:proofErr w:type="spellEnd"/>
      <w:r>
        <w:t xml:space="preserve"> Duty nebo </w:t>
      </w:r>
      <w:proofErr w:type="spellStart"/>
      <w:r>
        <w:t>Payday</w:t>
      </w:r>
      <w:proofErr w:type="spellEnd"/>
      <w:r>
        <w:t xml:space="preserve"> 2</w:t>
      </w:r>
      <w:r w:rsidR="002D373C">
        <w:t xml:space="preserve">, dále to byli příběhové hry jako série </w:t>
      </w:r>
      <w:proofErr w:type="spellStart"/>
      <w:r w:rsidR="002D373C">
        <w:t>Uncharted</w:t>
      </w:r>
      <w:proofErr w:type="spellEnd"/>
      <w:r w:rsidR="002D373C">
        <w:t xml:space="preserve">, až po </w:t>
      </w:r>
      <w:proofErr w:type="spellStart"/>
      <w:r w:rsidR="002D373C">
        <w:t>skákačky</w:t>
      </w:r>
      <w:proofErr w:type="spellEnd"/>
      <w:r w:rsidR="002D373C">
        <w:t xml:space="preserve">, jako je Super </w:t>
      </w:r>
      <w:proofErr w:type="spellStart"/>
      <w:r w:rsidR="002D373C">
        <w:t>Meat</w:t>
      </w:r>
      <w:proofErr w:type="spellEnd"/>
      <w:r w:rsidR="002D373C">
        <w:t xml:space="preserve"> Boy, a právě díky této hře jsem mi podnítila myšlenka k vytvoření vlastní hry. Další z důvodů je, že už dlouho mě nezaujala žádná nová </w:t>
      </w:r>
      <w:proofErr w:type="spellStart"/>
      <w:r w:rsidR="002D373C">
        <w:t>skákačka</w:t>
      </w:r>
      <w:proofErr w:type="spellEnd"/>
      <w:r w:rsidR="002D373C">
        <w:t>.</w:t>
      </w:r>
    </w:p>
    <w:p w14:paraId="296CC5BB" w14:textId="5A5D5756" w:rsidR="00876440" w:rsidRDefault="00876440" w:rsidP="00394D8A">
      <w:r>
        <w:t>Většinu svých programovacích zkušeností jsem nasbíral na střední škole. Na základní škole jsme v hodinách informačních technologií zkoušeli pouze úplné základy HTML. Na střední škole jsme se učili od vytváření webových stránek a jejich stylování, základy algoritmizace v Pythonu, desktopové a mobilní aplikace v C#, až po umělé inteligence. Vždy mě, ale nejvíce bavilo hrát hry, a proto během výuky programování ve čtvrtém</w:t>
      </w:r>
      <w:r w:rsidR="0081665F">
        <w:t xml:space="preserve"> ročníku</w:t>
      </w:r>
      <w:r>
        <w:t xml:space="preserve"> </w:t>
      </w:r>
      <w:r w:rsidR="0081665F">
        <w:t xml:space="preserve">během bloku výuky v herním </w:t>
      </w:r>
      <w:proofErr w:type="spellStart"/>
      <w:r w:rsidR="0081665F">
        <w:t>enginu</w:t>
      </w:r>
      <w:proofErr w:type="spellEnd"/>
      <w:r w:rsidR="0081665F">
        <w:t xml:space="preserve"> Unity jsem byl velice rád za tuto příležitost a motivaci si naprogramovat vlastní hru.</w:t>
      </w:r>
      <w:r>
        <w:t xml:space="preserve"> </w:t>
      </w:r>
    </w:p>
    <w:p w14:paraId="0A8BD459" w14:textId="77777777" w:rsidR="0081665F" w:rsidRDefault="0081665F" w:rsidP="00394D8A"/>
    <w:p w14:paraId="014A241B" w14:textId="77777777" w:rsidR="0081665F" w:rsidRDefault="0081665F" w:rsidP="00394D8A"/>
    <w:p w14:paraId="098ABB1A" w14:textId="77777777" w:rsidR="0081665F" w:rsidRDefault="0081665F" w:rsidP="00394D8A"/>
    <w:p w14:paraId="58633D57" w14:textId="150320EE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 xml:space="preserve">Nastavte </w:t>
      </w:r>
      <w:r w:rsidRPr="00394D8A">
        <w:rPr>
          <w:b/>
          <w:bCs/>
          <w:color w:val="FF0000"/>
        </w:rPr>
        <w:t>název</w:t>
      </w:r>
      <w:r w:rsidRPr="00394D8A">
        <w:rPr>
          <w:color w:val="FF0000"/>
        </w:rPr>
        <w:t xml:space="preserve"> dokumentu a </w:t>
      </w:r>
      <w:r w:rsidRPr="00394D8A">
        <w:rPr>
          <w:b/>
          <w:bCs/>
          <w:color w:val="FF0000"/>
        </w:rPr>
        <w:t>autora</w:t>
      </w:r>
      <w:r w:rsidRPr="00394D8A">
        <w:rPr>
          <w:color w:val="FF0000"/>
        </w:rPr>
        <w:t xml:space="preserve"> v nabídce Soubor/</w:t>
      </w:r>
      <w:r w:rsidR="00566029" w:rsidRPr="00394D8A">
        <w:rPr>
          <w:color w:val="FF0000"/>
        </w:rPr>
        <w:t>Informa</w:t>
      </w:r>
      <w:r w:rsidR="0023432B" w:rsidRPr="00394D8A">
        <w:rPr>
          <w:color w:val="FF0000"/>
        </w:rPr>
        <w:t>ce</w:t>
      </w:r>
      <w:r w:rsidRPr="00394D8A">
        <w:rPr>
          <w:color w:val="FF0000"/>
        </w:rPr>
        <w:t>.</w:t>
      </w:r>
    </w:p>
    <w:p w14:paraId="72350B8B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>Pro vkládání zdrojů použijte Reference/Spravovat prameny.</w:t>
      </w:r>
    </w:p>
    <w:p w14:paraId="7808C4A2" w14:textId="52F9538E" w:rsidR="00A758D8" w:rsidRDefault="0081665F" w:rsidP="001860A3">
      <w:pPr>
        <w:pStyle w:val="Nadpis1"/>
      </w:pPr>
      <w:bookmarkStart w:id="3" w:name="_Toc150976236"/>
      <w:r>
        <w:lastRenderedPageBreak/>
        <w:t>Použité technologie</w:t>
      </w:r>
      <w:bookmarkEnd w:id="3"/>
    </w:p>
    <w:p w14:paraId="6FE7DA34" w14:textId="3EA45929" w:rsidR="00685C22" w:rsidRPr="00685C22" w:rsidRDefault="0081665F" w:rsidP="00685C22">
      <w:pPr>
        <w:pStyle w:val="Nadpis2"/>
        <w:numPr>
          <w:ilvl w:val="1"/>
          <w:numId w:val="3"/>
        </w:numPr>
      </w:pPr>
      <w:bookmarkStart w:id="4" w:name="_Toc150976237"/>
      <w:r>
        <w:t>Vývojové prostředí a programovací jazyk</w:t>
      </w:r>
      <w:bookmarkEnd w:id="4"/>
    </w:p>
    <w:p w14:paraId="052C1A1E" w14:textId="4BA75C6E" w:rsidR="00566029" w:rsidRDefault="0081665F" w:rsidP="00566029">
      <w:pPr>
        <w:pStyle w:val="Nadpis3"/>
      </w:pPr>
      <w:bookmarkStart w:id="5" w:name="_Toc150976238"/>
      <w:proofErr w:type="spellStart"/>
      <w:r>
        <w:t>Visual</w:t>
      </w:r>
      <w:proofErr w:type="spellEnd"/>
      <w:r>
        <w:t xml:space="preserve"> Studio</w:t>
      </w:r>
      <w:bookmarkEnd w:id="5"/>
    </w:p>
    <w:p w14:paraId="06058AC4" w14:textId="4AFA4434" w:rsidR="0081665F" w:rsidRPr="0081665F" w:rsidRDefault="00685C22" w:rsidP="00685C22">
      <w:r>
        <w:rPr>
          <w:shd w:val="clear" w:color="auto" w:fill="FFFFFF"/>
        </w:rPr>
        <w:t xml:space="preserve">Integrované vývojové prostředí (IDE) </w:t>
      </w:r>
      <w:proofErr w:type="spellStart"/>
      <w:r>
        <w:rPr>
          <w:shd w:val="clear" w:color="auto" w:fill="FFFFFF"/>
        </w:rPr>
        <w:t>Visual</w:t>
      </w:r>
      <w:proofErr w:type="spellEnd"/>
      <w:r>
        <w:rPr>
          <w:shd w:val="clear" w:color="auto" w:fill="FFFFFF"/>
        </w:rPr>
        <w:t xml:space="preserve"> Studio je kreativní spouštěcí panel, který můžete použít k úpravám, ladění a sestavování kódu a k publikování aplikace. Nad rámec standardního editoru a ladicího programu, které poskytuje většina integrovaných vývojových prostředí (IDE), obsahuje </w:t>
      </w:r>
      <w:proofErr w:type="spellStart"/>
      <w:r>
        <w:rPr>
          <w:shd w:val="clear" w:color="auto" w:fill="FFFFFF"/>
        </w:rPr>
        <w:t>Visual</w:t>
      </w:r>
      <w:proofErr w:type="spellEnd"/>
      <w:r>
        <w:rPr>
          <w:shd w:val="clear" w:color="auto" w:fill="FFFFFF"/>
        </w:rPr>
        <w:t xml:space="preserve"> Studio kompilátory, nástroje pro doplňování kódu, grafické návrháře a mnoho dalších funkcí, které zlepšují proces vývoje softwaru.</w:t>
      </w:r>
    </w:p>
    <w:p w14:paraId="533C987F" w14:textId="27FE2B4B" w:rsidR="0081665F" w:rsidRDefault="00685C22" w:rsidP="00685C22">
      <w:pPr>
        <w:pStyle w:val="Nadpis3"/>
      </w:pPr>
      <w:r>
        <w:t>C#</w:t>
      </w:r>
    </w:p>
    <w:p w14:paraId="7B98BEEF" w14:textId="24F79060" w:rsidR="00685C22" w:rsidRPr="00685C22" w:rsidRDefault="00685C22" w:rsidP="00685C22">
      <w:r>
        <w:t xml:space="preserve">C# </w:t>
      </w:r>
      <w:r w:rsidRPr="00685C22">
        <w:t xml:space="preserve">je moderní, objektově orientovaný a typově bezpečný programovací jazyk. Jazyk C# umožňuje vývojářům vytvářet mnoho typů zabezpečených a robustních aplikací, které </w:t>
      </w:r>
      <w:proofErr w:type="gramStart"/>
      <w:r w:rsidRPr="00685C22">
        <w:t>běží</w:t>
      </w:r>
      <w:proofErr w:type="gramEnd"/>
      <w:r w:rsidRPr="00685C22">
        <w:t xml:space="preserve"> v .NET. Jazyk C# má své kořeny v rodině jazyků C a programátorům v jazyce C, C++, Javě a </w:t>
      </w:r>
      <w:proofErr w:type="spellStart"/>
      <w:r w:rsidRPr="00685C22">
        <w:t>JavaScriptu</w:t>
      </w:r>
      <w:proofErr w:type="spellEnd"/>
      <w:r w:rsidRPr="00685C22">
        <w:t xml:space="preserve"> je hned povědomé</w:t>
      </w:r>
      <w:r>
        <w:t xml:space="preserve">. </w:t>
      </w:r>
      <w:r w:rsidRPr="00685C22">
        <w:t xml:space="preserve">C# je objektově orientovaný programovací jazyk orientovaný na komponenty. Jazyk C# poskytuje jazykové konstrukce pro přímou podporu těchto konceptů, díky kterým je jazyk C# přirozeným jazykem pro vytváření a používání softwarových komponent. Od svého původu přidává jazyk C# funkce pro podporu nových úloh a nově vznikajících postupů návrhu softwaru. V jádru je jazyk C# objektově </w:t>
      </w:r>
      <w:r w:rsidRPr="00685C22">
        <w:t>orientovaný.</w:t>
      </w:r>
    </w:p>
    <w:p w14:paraId="4E8FED81" w14:textId="7D031008" w:rsidR="0081665F" w:rsidRDefault="00685C22" w:rsidP="00685C22">
      <w:pPr>
        <w:pStyle w:val="Nadpis2"/>
      </w:pPr>
      <w:r>
        <w:t>Miro</w:t>
      </w:r>
    </w:p>
    <w:p w14:paraId="11201E99" w14:textId="065E9F39" w:rsidR="0081665F" w:rsidRPr="0081665F" w:rsidRDefault="00685C22" w:rsidP="0081665F">
      <w:pPr>
        <w:ind w:left="708" w:firstLine="0"/>
      </w:pPr>
      <w:r>
        <w:t>Miro je cloudová aplikace pro týmy nebo jednotlivce, kteří chtějí mít na dálku „velkou tabuli společných nápadů“, jako je běžné</w:t>
      </w:r>
      <w:r w:rsidR="008E58EA">
        <w:t xml:space="preserve"> ve firmách. Uživatelům umožňuje využití velké plochy pro vkládání obrázku, rozdělování do sekcí pro lepší organizaci, tvořit digitální poznámkové bloky, kreslení a další. Miro je efektivnější způsob organizace práce. Aplikace je dostupná na webu a desktopu.</w:t>
      </w:r>
    </w:p>
    <w:p w14:paraId="513FAB90" w14:textId="4B77ADD4" w:rsidR="0081665F" w:rsidRPr="0081665F" w:rsidRDefault="0081665F" w:rsidP="00685C22">
      <w:pPr>
        <w:pStyle w:val="Nadpis2"/>
      </w:pPr>
      <w:bookmarkStart w:id="6" w:name="_Toc150976242"/>
      <w:r>
        <w:t>GitHub</w:t>
      </w:r>
      <w:bookmarkEnd w:id="6"/>
    </w:p>
    <w:p w14:paraId="6E8FF190" w14:textId="45AFFE27" w:rsidR="0081665F" w:rsidRDefault="008E58EA" w:rsidP="008E58EA">
      <w:r w:rsidRPr="008E58EA">
        <w:t xml:space="preserve">GitHub je webová služba podporující vývoj softwaru za pomoci </w:t>
      </w:r>
      <w:proofErr w:type="spellStart"/>
      <w:r w:rsidRPr="008E58EA">
        <w:t>verzovacího</w:t>
      </w:r>
      <w:proofErr w:type="spellEnd"/>
      <w:r w:rsidRPr="008E58EA">
        <w:t xml:space="preserve"> nástroje Git. GitHub nabízí bezplatný Webhosting pro open source projekty.</w:t>
      </w:r>
      <w:r>
        <w:t xml:space="preserve"> </w:t>
      </w:r>
      <w:r w:rsidRPr="008E58EA">
        <w:t>GitHub je velmi oblíbený mezi vývojáři po celém světě a je považován za jednu z největších služeb pro správu verzí kódu a spolupráci na projektech.</w:t>
      </w:r>
    </w:p>
    <w:p w14:paraId="480AE3D7" w14:textId="77777777" w:rsidR="009F16D2" w:rsidRDefault="009F16D2" w:rsidP="009F16D2">
      <w:pPr>
        <w:pStyle w:val="Nadpis2"/>
      </w:pPr>
      <w:bookmarkStart w:id="7" w:name="_Toc150976241"/>
      <w:r>
        <w:lastRenderedPageBreak/>
        <w:t xml:space="preserve">Unity </w:t>
      </w:r>
      <w:proofErr w:type="spellStart"/>
      <w:r>
        <w:t>Engine</w:t>
      </w:r>
      <w:bookmarkEnd w:id="7"/>
      <w:proofErr w:type="spellEnd"/>
    </w:p>
    <w:p w14:paraId="64D3839F" w14:textId="77777777" w:rsidR="009F16D2" w:rsidRDefault="009F16D2" w:rsidP="009F16D2">
      <w:r>
        <w:t xml:space="preserve">Unity </w:t>
      </w:r>
      <w:proofErr w:type="spellStart"/>
      <w:r>
        <w:t>Engine</w:t>
      </w:r>
      <w:proofErr w:type="spellEnd"/>
      <w:r>
        <w:t xml:space="preserve"> je herní </w:t>
      </w:r>
      <w:proofErr w:type="spellStart"/>
      <w:r>
        <w:t>engine</w:t>
      </w:r>
      <w:proofErr w:type="spellEnd"/>
      <w:r>
        <w:t xml:space="preserve">. Herní </w:t>
      </w:r>
      <w:proofErr w:type="spellStart"/>
      <w:r>
        <w:t>engine</w:t>
      </w:r>
      <w:proofErr w:type="spellEnd"/>
      <w:r>
        <w:t xml:space="preserve"> je vývojové prostředí určené pro tvorbu videoher pro různé platformy, například počítače, herní konzole, mobilní zařízení a další. Unity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onsahuje</w:t>
      </w:r>
      <w:proofErr w:type="spellEnd"/>
      <w:r>
        <w:t xml:space="preserve"> řadu funkcí, které zrychlují a zjednodušují vývoj nových videoher. Poskytují vykreslování předmětů nebo herní fyziku. Dále často obsahují knihovny s připravenými </w:t>
      </w:r>
      <w:proofErr w:type="spellStart"/>
      <w:r>
        <w:t>assety</w:t>
      </w:r>
      <w:proofErr w:type="spellEnd"/>
      <w:r>
        <w:t>, jako jsou různé předměty, modely postav nebo prostředí. To zajišťuje vývojářům příjemnější tvorbu herních světů a prototypů nápadů.</w:t>
      </w:r>
    </w:p>
    <w:p w14:paraId="216D66C5" w14:textId="77777777" w:rsidR="009F16D2" w:rsidRPr="0081665F" w:rsidRDefault="009F16D2" w:rsidP="009F16D2">
      <w:r>
        <w:t xml:space="preserve">Dalšími herními </w:t>
      </w:r>
      <w:proofErr w:type="spellStart"/>
      <w:r>
        <w:t>enginy</w:t>
      </w:r>
      <w:proofErr w:type="spellEnd"/>
      <w:r>
        <w:t xml:space="preserve"> mimo Unity </w:t>
      </w:r>
      <w:proofErr w:type="spellStart"/>
      <w:r>
        <w:t>Engine</w:t>
      </w:r>
      <w:proofErr w:type="spellEnd"/>
      <w:r>
        <w:t xml:space="preserve"> jsou například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nebo Godot, ale některá herní studia používají vlastní herní </w:t>
      </w:r>
      <w:proofErr w:type="spellStart"/>
      <w:r>
        <w:t>engine</w:t>
      </w:r>
      <w:proofErr w:type="spellEnd"/>
      <w:r>
        <w:t xml:space="preserve">, jako například </w:t>
      </w:r>
      <w:proofErr w:type="spellStart"/>
      <w:r>
        <w:t>Activision</w:t>
      </w:r>
      <w:proofErr w:type="spellEnd"/>
      <w:r>
        <w:t xml:space="preserve"> </w:t>
      </w:r>
      <w:proofErr w:type="spellStart"/>
      <w:r>
        <w:t>Blizzard</w:t>
      </w:r>
      <w:proofErr w:type="spellEnd"/>
      <w:r>
        <w:t xml:space="preserve"> u Call </w:t>
      </w:r>
      <w:proofErr w:type="spellStart"/>
      <w:r>
        <w:t>of</w:t>
      </w:r>
      <w:proofErr w:type="spellEnd"/>
      <w:r>
        <w:t xml:space="preserve"> Duty. Unity </w:t>
      </w:r>
      <w:proofErr w:type="spellStart"/>
      <w:r>
        <w:t>Engine</w:t>
      </w:r>
      <w:proofErr w:type="spellEnd"/>
      <w:r>
        <w:t xml:space="preserve"> jsem si vybral, protože má dobře vytvořenou dokumentaci a mám zkušenosti z jednoho menšího projektu.</w:t>
      </w:r>
    </w:p>
    <w:p w14:paraId="14A07452" w14:textId="77777777" w:rsidR="009F16D2" w:rsidRDefault="009F16D2" w:rsidP="008E58EA"/>
    <w:p w14:paraId="488798C5" w14:textId="4779E46E" w:rsidR="00BA365E" w:rsidRDefault="00785782" w:rsidP="00785782">
      <w:pPr>
        <w:pStyle w:val="Nadpis1"/>
      </w:pPr>
      <w:bookmarkStart w:id="8" w:name="_Toc150976243"/>
      <w:r>
        <w:lastRenderedPageBreak/>
        <w:t xml:space="preserve">Unity </w:t>
      </w:r>
      <w:proofErr w:type="spellStart"/>
      <w:r>
        <w:t>Engine</w:t>
      </w:r>
      <w:bookmarkEnd w:id="8"/>
      <w:proofErr w:type="spellEnd"/>
    </w:p>
    <w:p w14:paraId="14FC9130" w14:textId="37B840D5" w:rsidR="0023432B" w:rsidRDefault="00785782" w:rsidP="00785782">
      <w:pPr>
        <w:pStyle w:val="Nadpis2"/>
      </w:pPr>
      <w:bookmarkStart w:id="9" w:name="_Toc150976244"/>
      <w:r>
        <w:t>Prostředí</w:t>
      </w:r>
      <w:bookmarkEnd w:id="9"/>
    </w:p>
    <w:p w14:paraId="0B4CA053" w14:textId="7FD73B81" w:rsidR="00BA365E" w:rsidRDefault="00785782" w:rsidP="00785782">
      <w:pPr>
        <w:pStyle w:val="Nadpis2"/>
      </w:pPr>
      <w:bookmarkStart w:id="10" w:name="_Toc150976245"/>
      <w:r>
        <w:t>Pojmy</w:t>
      </w:r>
      <w:bookmarkEnd w:id="10"/>
    </w:p>
    <w:p w14:paraId="590937F9" w14:textId="657D5BDC" w:rsidR="00785782" w:rsidRDefault="00785782" w:rsidP="00785782">
      <w:pPr>
        <w:pStyle w:val="Nadpis3"/>
      </w:pPr>
      <w:bookmarkStart w:id="11" w:name="_Toc150976246"/>
      <w:r>
        <w:t xml:space="preserve">Game </w:t>
      </w:r>
      <w:proofErr w:type="spellStart"/>
      <w:r>
        <w:t>Object</w:t>
      </w:r>
      <w:bookmarkEnd w:id="11"/>
      <w:proofErr w:type="spellEnd"/>
    </w:p>
    <w:p w14:paraId="6BA3A5A7" w14:textId="6B9B7FBC" w:rsidR="00785782" w:rsidRDefault="00785782" w:rsidP="00785782">
      <w:pPr>
        <w:pStyle w:val="Nadpis3"/>
      </w:pPr>
      <w:bookmarkStart w:id="12" w:name="_Toc150976247"/>
      <w:proofErr w:type="spellStart"/>
      <w:r>
        <w:t>Asset</w:t>
      </w:r>
      <w:bookmarkEnd w:id="12"/>
      <w:proofErr w:type="spellEnd"/>
    </w:p>
    <w:p w14:paraId="1DEFF06C" w14:textId="31F99E56" w:rsidR="00785782" w:rsidRDefault="00785782" w:rsidP="00785782">
      <w:pPr>
        <w:pStyle w:val="Nadpis3"/>
      </w:pPr>
      <w:bookmarkStart w:id="13" w:name="_Toc150976248"/>
      <w:r>
        <w:t>Komponent</w:t>
      </w:r>
      <w:bookmarkEnd w:id="13"/>
    </w:p>
    <w:p w14:paraId="2A2F7B70" w14:textId="0158D13E" w:rsidR="00785782" w:rsidRDefault="00785782" w:rsidP="00785782">
      <w:pPr>
        <w:pStyle w:val="Nadpis3"/>
      </w:pPr>
      <w:bookmarkStart w:id="14" w:name="_Toc150976249"/>
      <w:proofErr w:type="spellStart"/>
      <w:r>
        <w:t>Transform</w:t>
      </w:r>
      <w:bookmarkEnd w:id="14"/>
      <w:proofErr w:type="spellEnd"/>
    </w:p>
    <w:p w14:paraId="42DBD24C" w14:textId="736E6899" w:rsidR="00785782" w:rsidRDefault="00785782" w:rsidP="00785782">
      <w:pPr>
        <w:pStyle w:val="Nadpis3"/>
      </w:pPr>
      <w:bookmarkStart w:id="15" w:name="_Toc150976250"/>
      <w:proofErr w:type="spellStart"/>
      <w:r>
        <w:t>Collider</w:t>
      </w:r>
      <w:bookmarkEnd w:id="15"/>
      <w:proofErr w:type="spellEnd"/>
    </w:p>
    <w:p w14:paraId="04AAA223" w14:textId="082A29E5" w:rsidR="00785782" w:rsidRDefault="00785782" w:rsidP="00785782">
      <w:pPr>
        <w:pStyle w:val="Nadpis3"/>
      </w:pPr>
      <w:bookmarkStart w:id="16" w:name="_Toc150976251"/>
      <w:r>
        <w:t xml:space="preserve">Sprite </w:t>
      </w:r>
      <w:proofErr w:type="spellStart"/>
      <w:r>
        <w:t>Renderer</w:t>
      </w:r>
      <w:bookmarkEnd w:id="16"/>
      <w:proofErr w:type="spellEnd"/>
    </w:p>
    <w:p w14:paraId="1554C0C1" w14:textId="71724751" w:rsidR="00785782" w:rsidRDefault="00785782" w:rsidP="00785782">
      <w:pPr>
        <w:pStyle w:val="Nadpis3"/>
      </w:pPr>
      <w:bookmarkStart w:id="17" w:name="_Toc150976252"/>
      <w:proofErr w:type="spellStart"/>
      <w:r>
        <w:t>Rigidbody</w:t>
      </w:r>
      <w:proofErr w:type="spellEnd"/>
      <w:r>
        <w:t xml:space="preserve"> </w:t>
      </w:r>
      <w:proofErr w:type="gramStart"/>
      <w:r>
        <w:t>2D</w:t>
      </w:r>
      <w:bookmarkEnd w:id="17"/>
      <w:proofErr w:type="gramEnd"/>
    </w:p>
    <w:p w14:paraId="043B4166" w14:textId="77777777" w:rsidR="00785782" w:rsidRDefault="00785782" w:rsidP="00785782">
      <w:pPr>
        <w:pStyle w:val="Nadpis3"/>
      </w:pPr>
      <w:bookmarkStart w:id="18" w:name="_Toc150976253"/>
      <w:proofErr w:type="spellStart"/>
      <w:r>
        <w:t>Prefab</w:t>
      </w:r>
      <w:bookmarkEnd w:id="18"/>
      <w:proofErr w:type="spellEnd"/>
    </w:p>
    <w:p w14:paraId="299EC5F4" w14:textId="34ED7A11" w:rsidR="00785782" w:rsidRDefault="00785782" w:rsidP="00785782">
      <w:pPr>
        <w:pStyle w:val="Nadpis3"/>
      </w:pPr>
      <w:bookmarkStart w:id="19" w:name="_Toc150976254"/>
      <w:proofErr w:type="spellStart"/>
      <w:r>
        <w:t>Skriptovaný</w:t>
      </w:r>
      <w:proofErr w:type="spellEnd"/>
      <w:r>
        <w:t xml:space="preserve"> objekt</w:t>
      </w:r>
      <w:bookmarkEnd w:id="19"/>
    </w:p>
    <w:p w14:paraId="165022D3" w14:textId="049FDF04" w:rsidR="00785782" w:rsidRDefault="00785782" w:rsidP="00785782">
      <w:pPr>
        <w:pStyle w:val="Nadpis3"/>
      </w:pPr>
      <w:bookmarkStart w:id="20" w:name="_Toc150976255"/>
      <w:proofErr w:type="spellStart"/>
      <w:r>
        <w:t>Trigger</w:t>
      </w:r>
      <w:bookmarkEnd w:id="20"/>
      <w:proofErr w:type="spellEnd"/>
    </w:p>
    <w:p w14:paraId="7E290AFD" w14:textId="01EFE4DE" w:rsidR="00785782" w:rsidRDefault="00785782" w:rsidP="00785782">
      <w:pPr>
        <w:pStyle w:val="Nadpis1"/>
      </w:pPr>
      <w:bookmarkStart w:id="21" w:name="_Toc150976256"/>
      <w:r>
        <w:lastRenderedPageBreak/>
        <w:t>Vývoj</w:t>
      </w:r>
      <w:bookmarkEnd w:id="21"/>
    </w:p>
    <w:p w14:paraId="5A753C31" w14:textId="47384D51" w:rsidR="00785782" w:rsidRPr="00785782" w:rsidRDefault="00785782" w:rsidP="00785782">
      <w:pPr>
        <w:pStyle w:val="Nadpis2"/>
      </w:pPr>
      <w:bookmarkStart w:id="22" w:name="_Toc150976257"/>
      <w:r>
        <w:t>Design</w:t>
      </w:r>
      <w:bookmarkEnd w:id="22"/>
    </w:p>
    <w:p w14:paraId="7F5AB9AA" w14:textId="32648C69" w:rsidR="00785782" w:rsidRDefault="00785782" w:rsidP="00785782">
      <w:pPr>
        <w:pStyle w:val="Nadpis3"/>
      </w:pPr>
      <w:bookmarkStart w:id="23" w:name="_Toc150976258"/>
      <w:r>
        <w:t>Vymyšlení příběhu</w:t>
      </w:r>
      <w:bookmarkEnd w:id="23"/>
    </w:p>
    <w:p w14:paraId="0F906B32" w14:textId="66A200C8" w:rsidR="00785782" w:rsidRDefault="00785782" w:rsidP="00785782">
      <w:pPr>
        <w:pStyle w:val="Nadpis3"/>
      </w:pPr>
      <w:bookmarkStart w:id="24" w:name="_Toc150976259"/>
      <w:r>
        <w:t>Návrh úrovní</w:t>
      </w:r>
      <w:bookmarkEnd w:id="24"/>
    </w:p>
    <w:p w14:paraId="07D2CC82" w14:textId="2F261589" w:rsidR="00785782" w:rsidRDefault="00785782" w:rsidP="00785782">
      <w:pPr>
        <w:pStyle w:val="Nadpis3"/>
      </w:pPr>
      <w:bookmarkStart w:id="25" w:name="_Toc150976260"/>
      <w:r>
        <w:t>Tvorba grafiky</w:t>
      </w:r>
      <w:bookmarkEnd w:id="25"/>
    </w:p>
    <w:p w14:paraId="7D0362F1" w14:textId="4E6585EC" w:rsidR="00785782" w:rsidRPr="00785782" w:rsidRDefault="00785782" w:rsidP="00785782">
      <w:pPr>
        <w:pStyle w:val="Nadpis3"/>
      </w:pPr>
      <w:bookmarkStart w:id="26" w:name="_Toc150976261"/>
      <w:r>
        <w:t>Animace</w:t>
      </w:r>
      <w:bookmarkEnd w:id="26"/>
    </w:p>
    <w:p w14:paraId="23771D0A" w14:textId="5EB490F4" w:rsidR="00785782" w:rsidRDefault="00785782" w:rsidP="00785782">
      <w:pPr>
        <w:pStyle w:val="Nadpis2"/>
      </w:pPr>
      <w:bookmarkStart w:id="27" w:name="_Toc150976262"/>
      <w:r>
        <w:t>Skripty</w:t>
      </w:r>
      <w:bookmarkEnd w:id="27"/>
    </w:p>
    <w:p w14:paraId="253C1941" w14:textId="126DA260" w:rsidR="00785782" w:rsidRDefault="00785782" w:rsidP="00785782">
      <w:pPr>
        <w:pStyle w:val="Nadpis3"/>
      </w:pPr>
      <w:bookmarkStart w:id="28" w:name="_Toc150976263"/>
      <w:r>
        <w:t>Herní mechaniky</w:t>
      </w:r>
      <w:bookmarkEnd w:id="28"/>
    </w:p>
    <w:p w14:paraId="64E2873F" w14:textId="3A52CBCC" w:rsidR="00785782" w:rsidRPr="00785782" w:rsidRDefault="00785782" w:rsidP="00785782">
      <w:pPr>
        <w:pStyle w:val="Nadpis2"/>
      </w:pPr>
      <w:bookmarkStart w:id="29" w:name="_Toc150976264"/>
      <w:r>
        <w:t>Sestavení a testování</w:t>
      </w:r>
      <w:bookmarkEnd w:id="29"/>
    </w:p>
    <w:p w14:paraId="53CDA710" w14:textId="77777777" w:rsidR="0023432B" w:rsidRDefault="00440DE5" w:rsidP="00440DE5">
      <w:pPr>
        <w:pStyle w:val="Neslovannadpis"/>
      </w:pPr>
      <w:bookmarkStart w:id="30" w:name="_Toc86047603"/>
      <w:bookmarkStart w:id="31" w:name="_Toc86055210"/>
      <w:bookmarkStart w:id="32" w:name="_Toc150976265"/>
      <w:r>
        <w:lastRenderedPageBreak/>
        <w:t>Závěr</w:t>
      </w:r>
      <w:bookmarkEnd w:id="30"/>
      <w:bookmarkEnd w:id="31"/>
      <w:bookmarkEnd w:id="32"/>
    </w:p>
    <w:p w14:paraId="138EF7D8" w14:textId="77777777" w:rsidR="001E67F6" w:rsidRDefault="00440DE5" w:rsidP="00F96D91">
      <w:r>
        <w:t>Tak jsem se dostal až na konec.</w:t>
      </w:r>
    </w:p>
    <w:p w14:paraId="6EC6C393" w14:textId="77777777" w:rsidR="006F508F" w:rsidRDefault="006F508F" w:rsidP="00440DE5">
      <w:pPr>
        <w:pStyle w:val="Neslovannadpis"/>
      </w:pPr>
      <w:bookmarkStart w:id="33" w:name="_Toc86047604"/>
      <w:bookmarkStart w:id="34" w:name="_Toc86055211"/>
      <w:bookmarkStart w:id="35" w:name="_Toc150976266"/>
      <w:r>
        <w:lastRenderedPageBreak/>
        <w:t>Seznam zkratek a odborných výrazů</w:t>
      </w:r>
      <w:bookmarkEnd w:id="33"/>
      <w:bookmarkEnd w:id="34"/>
      <w:bookmarkEnd w:id="35"/>
    </w:p>
    <w:p w14:paraId="5891B1D0" w14:textId="4E6239E7" w:rsidR="00685C22" w:rsidRDefault="00685C22" w:rsidP="00685C22">
      <w:pPr>
        <w:pStyle w:val="Pojem"/>
      </w:pPr>
      <w:proofErr w:type="spellStart"/>
      <w:r>
        <w:t>Engine</w:t>
      </w:r>
      <w:proofErr w:type="spellEnd"/>
    </w:p>
    <w:p w14:paraId="51AB5B88" w14:textId="77777777" w:rsidR="00685C22" w:rsidRDefault="00685C22" w:rsidP="00685C22">
      <w:pPr>
        <w:pStyle w:val="Vysvtlenpojmu"/>
      </w:pPr>
      <w:r>
        <w:t>Je v informatice označení pro ústřední část softwarového produktu, v kontextu videoher je to platforma, která poskytuje nástroje pro tvorbu her</w:t>
      </w:r>
    </w:p>
    <w:p w14:paraId="669D2980" w14:textId="77777777" w:rsidR="00685C22" w:rsidRPr="00685C22" w:rsidRDefault="00685C22" w:rsidP="00685C22">
      <w:pPr>
        <w:pStyle w:val="Vysvtlenpojmu"/>
      </w:pPr>
    </w:p>
    <w:p w14:paraId="42FD8FD0" w14:textId="31F40C03" w:rsidR="002570DC" w:rsidRDefault="00440DE5" w:rsidP="00785782">
      <w:pPr>
        <w:pStyle w:val="Neslovannadpis"/>
      </w:pPr>
      <w:bookmarkStart w:id="36" w:name="_Toc86047605"/>
      <w:bookmarkStart w:id="37" w:name="_Toc86055212"/>
      <w:bookmarkStart w:id="38" w:name="_Toc150976267"/>
      <w:r>
        <w:lastRenderedPageBreak/>
        <w:t>Seznam obrázků</w:t>
      </w:r>
      <w:bookmarkStart w:id="39" w:name="_Toc86047606"/>
      <w:bookmarkEnd w:id="36"/>
      <w:bookmarkEnd w:id="37"/>
      <w:bookmarkEnd w:id="38"/>
    </w:p>
    <w:bookmarkStart w:id="40" w:name="_Toc150976268" w:displacedByCustomXml="next"/>
    <w:bookmarkStart w:id="41" w:name="_Toc86055213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1482E8AB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39"/>
          <w:bookmarkEnd w:id="41"/>
          <w:bookmarkEnd w:id="40"/>
        </w:p>
        <w:p w14:paraId="2733CAB7" w14:textId="77777777" w:rsidR="00DC5F45" w:rsidRDefault="00440DE5" w:rsidP="00DC5F45">
          <w:pPr>
            <w:pStyle w:val="Bibliografie"/>
            <w:rPr>
              <w:b/>
              <w:bCs/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DC5F45">
            <w:rPr>
              <w:noProof/>
            </w:rPr>
            <w:t xml:space="preserve">1. </w:t>
          </w:r>
          <w:r w:rsidR="00DC5F45">
            <w:rPr>
              <w:b/>
              <w:bCs/>
              <w:i/>
              <w:iCs/>
              <w:noProof/>
            </w:rPr>
            <w:t xml:space="preserve">Miro.com. </w:t>
          </w:r>
          <w:r w:rsidR="00DC5F45">
            <w:rPr>
              <w:b/>
              <w:bCs/>
              <w:noProof/>
            </w:rPr>
            <w:t>[Online] [Citace: 15. 11 2023.] https://miro.com.</w:t>
          </w:r>
        </w:p>
        <w:p w14:paraId="08F4A480" w14:textId="77777777" w:rsidR="00DC5F45" w:rsidRDefault="00DC5F45" w:rsidP="00DC5F45">
          <w:pPr>
            <w:pStyle w:val="Bibliografie"/>
            <w:rPr>
              <w:b/>
              <w:bCs/>
              <w:noProof/>
            </w:rPr>
          </w:pPr>
          <w:r>
            <w:rPr>
              <w:b/>
              <w:bCs/>
              <w:noProof/>
            </w:rPr>
            <w:t xml:space="preserve">2. Wikipedie, Přispěvatelé. Unity (herní engine). </w:t>
          </w:r>
          <w:r>
            <w:rPr>
              <w:b/>
              <w:bCs/>
              <w:i/>
              <w:iCs/>
              <w:noProof/>
            </w:rPr>
            <w:t xml:space="preserve">Wikipedie: Otevřená encyklopedie. </w:t>
          </w:r>
          <w:r>
            <w:rPr>
              <w:b/>
              <w:bCs/>
              <w:noProof/>
            </w:rPr>
            <w:t>[Online] 12. 11 2023. [Citace: 15. 11 2023.] https://cs.wikipedia.org/w/index.php?title=Unity_(hern%C3%AD_engine)&amp;oldid=23372746.</w:t>
          </w:r>
        </w:p>
        <w:p w14:paraId="2C578A0F" w14:textId="77777777" w:rsidR="00DC5F45" w:rsidRDefault="00DC5F45" w:rsidP="00DC5F45">
          <w:pPr>
            <w:pStyle w:val="Bibliografie"/>
            <w:rPr>
              <w:b/>
              <w:bCs/>
              <w:noProof/>
            </w:rPr>
          </w:pPr>
          <w:r>
            <w:rPr>
              <w:b/>
              <w:bCs/>
              <w:noProof/>
            </w:rPr>
            <w:t xml:space="preserve">3. Unity Technologies. Unity Documentation. </w:t>
          </w:r>
          <w:r>
            <w:rPr>
              <w:b/>
              <w:bCs/>
              <w:i/>
              <w:iCs/>
              <w:noProof/>
            </w:rPr>
            <w:t xml:space="preserve">Unity. </w:t>
          </w:r>
          <w:r>
            <w:rPr>
              <w:b/>
              <w:bCs/>
              <w:noProof/>
            </w:rPr>
            <w:t>[Online] 13. 11 2023. [Citace: 15. 11 2023.] https://docs.unity3d.com/Manual/index.html.</w:t>
          </w:r>
        </w:p>
        <w:p w14:paraId="0423C3B6" w14:textId="77777777" w:rsidR="00440DE5" w:rsidRDefault="00440DE5" w:rsidP="00DC5F45">
          <w:pPr>
            <w:sectPr w:rsidR="00440DE5" w:rsidSect="0082261A">
              <w:footerReference w:type="even" r:id="rId15"/>
              <w:footerReference w:type="default" r:id="rId16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6B17C31B" w14:textId="77777777" w:rsidR="00440DE5" w:rsidRDefault="00440DE5" w:rsidP="00440DE5">
      <w:pPr>
        <w:pStyle w:val="Nadpisplohy"/>
      </w:pPr>
      <w:bookmarkStart w:id="42" w:name="_Toc86047607"/>
      <w:bookmarkStart w:id="43" w:name="_Toc86055214"/>
      <w:bookmarkStart w:id="44" w:name="_Toc150976269"/>
      <w:r>
        <w:lastRenderedPageBreak/>
        <w:t>Seznam přiložených souborů</w:t>
      </w:r>
      <w:bookmarkEnd w:id="42"/>
      <w:bookmarkEnd w:id="43"/>
      <w:bookmarkEnd w:id="44"/>
    </w:p>
    <w:p w14:paraId="09A4C02C" w14:textId="77777777" w:rsidR="00F846B4" w:rsidRDefault="00F846B4" w:rsidP="00394D8A">
      <w:r>
        <w:t>Na přiloženém datovém nosiči se nacházejí následující soubory a složky:</w:t>
      </w:r>
    </w:p>
    <w:p w14:paraId="106D180D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MP2010-Novák-Jan-L4-Tepelné_čerpadlo.docx</w:t>
      </w:r>
      <w:r>
        <w:t xml:space="preserve"> – editovatelná verze dokumentace maturitní práce</w:t>
      </w:r>
    </w:p>
    <w:p w14:paraId="444069D0" w14:textId="77777777" w:rsidR="00DB614E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MP2010-Novák-Jan-L4-Tepelné_čerpadlo.pdf</w:t>
      </w:r>
      <w:r>
        <w:t xml:space="preserve"> – tisknutelná verze dokumentace maturitní práce</w:t>
      </w:r>
    </w:p>
    <w:p w14:paraId="76282827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 xml:space="preserve">Výkresy </w:t>
      </w:r>
      <w:r>
        <w:t>– kompletní výkresová dokumentace</w:t>
      </w:r>
    </w:p>
    <w:p w14:paraId="7D9946F7" w14:textId="77777777" w:rsidR="001E67F6" w:rsidRP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Aplikace</w:t>
      </w:r>
      <w:r>
        <w:t xml:space="preserve"> – zdrojové kódy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1BEFA" w14:textId="77777777" w:rsidR="00386DEF" w:rsidRDefault="00386DEF" w:rsidP="00A758D8">
      <w:pPr>
        <w:spacing w:line="240" w:lineRule="auto"/>
      </w:pPr>
      <w:r>
        <w:separator/>
      </w:r>
    </w:p>
  </w:endnote>
  <w:endnote w:type="continuationSeparator" w:id="0">
    <w:p w14:paraId="3131739F" w14:textId="77777777" w:rsidR="00386DEF" w:rsidRDefault="00386DEF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6C548978-8559-45D8-9723-D5A913B0FBFE}"/>
    <w:embedBold r:id="rId2" w:fontKey="{A3B68B9B-3F02-4478-865D-5C2EFF51C9FE}"/>
    <w:embedItalic r:id="rId3" w:fontKey="{6B254EE2-E9B5-4D08-8B06-1D56F1EEA447}"/>
    <w:embedBoldItalic r:id="rId4" w:fontKey="{44E292AA-EFE6-4483-8AAB-035698945C6B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5" w:fontKey="{764BF37D-C5EE-4C9D-95FD-8EFDFB0F63B2}"/>
    <w:embedItalic r:id="rId6" w:fontKey="{5DC0E7EB-45C0-4340-A062-12E07FF67D69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7" w:fontKey="{220A76E2-02DF-4620-96F2-8B46131455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529AE" w14:textId="77777777" w:rsidR="00566029" w:rsidRDefault="00566029">
    <w:pPr>
      <w:pStyle w:val="Zpat"/>
      <w:jc w:val="right"/>
    </w:pPr>
  </w:p>
  <w:p w14:paraId="2EECAD56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2CBA8" w14:textId="77777777" w:rsidR="00EA593D" w:rsidRDefault="00EA593D">
    <w:pPr>
      <w:pStyle w:val="Zpat"/>
      <w:jc w:val="right"/>
    </w:pPr>
  </w:p>
  <w:p w14:paraId="36FBA6A0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70F8F" w14:textId="77777777" w:rsidR="001D4A0E" w:rsidRDefault="001D4A0E">
    <w:pPr>
      <w:pStyle w:val="Zpat"/>
      <w:jc w:val="right"/>
    </w:pPr>
  </w:p>
  <w:p w14:paraId="472CAC67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0EC78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7810488"/>
      <w:docPartObj>
        <w:docPartGallery w:val="Page Numbers (Bottom of Page)"/>
        <w:docPartUnique/>
      </w:docPartObj>
    </w:sdtPr>
    <w:sdtContent>
      <w:p w14:paraId="709E8CC3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0D8B0BFB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AD321" w14:textId="77777777" w:rsidR="00386DEF" w:rsidRDefault="00386DEF" w:rsidP="00A758D8">
      <w:pPr>
        <w:spacing w:line="240" w:lineRule="auto"/>
      </w:pPr>
      <w:r>
        <w:separator/>
      </w:r>
    </w:p>
  </w:footnote>
  <w:footnote w:type="continuationSeparator" w:id="0">
    <w:p w14:paraId="2B6091C3" w14:textId="77777777" w:rsidR="00386DEF" w:rsidRDefault="00386DEF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A5A2E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Název"/>
      <w:tag w:val=""/>
      <w:id w:val="-322276524"/>
      <w:placeholder>
        <w:docPart w:val="82B710DA97F242AD8665C14854402F76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AC563A7" w14:textId="13F48AA2" w:rsidR="00A758D8" w:rsidRPr="00A758D8" w:rsidRDefault="005626C1" w:rsidP="00A758D8">
        <w:pPr>
          <w:pStyle w:val="Zhlav"/>
        </w:pPr>
        <w:proofErr w:type="gramStart"/>
        <w:r>
          <w:t>2D</w:t>
        </w:r>
        <w:proofErr w:type="gramEnd"/>
        <w:r>
          <w:t xml:space="preserve"> </w:t>
        </w:r>
        <w:proofErr w:type="spellStart"/>
        <w:r>
          <w:t>skákačka</w:t>
        </w:r>
        <w:proofErr w:type="spellEnd"/>
        <w:r>
          <w:t xml:space="preserve"> – </w:t>
        </w:r>
        <w:proofErr w:type="spellStart"/>
        <w:r>
          <w:t>Forbidden</w:t>
        </w:r>
        <w:proofErr w:type="spellEnd"/>
        <w:r>
          <w:t xml:space="preserve"> gem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42520F69"/>
    <w:multiLevelType w:val="multilevel"/>
    <w:tmpl w:val="FB88413A"/>
    <w:numStyleLink w:val="slovnnadpis"/>
  </w:abstractNum>
  <w:abstractNum w:abstractNumId="22" w15:restartNumberingAfterBreak="0">
    <w:nsid w:val="51C83AE6"/>
    <w:multiLevelType w:val="multilevel"/>
    <w:tmpl w:val="3DE8382A"/>
    <w:numStyleLink w:val="Seznamodrkov"/>
  </w:abstractNum>
  <w:num w:numId="1" w16cid:durableId="125245523">
    <w:abstractNumId w:val="11"/>
  </w:num>
  <w:num w:numId="2" w16cid:durableId="401222200">
    <w:abstractNumId w:val="17"/>
  </w:num>
  <w:num w:numId="3" w16cid:durableId="15378183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4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0"/>
  </w:num>
  <w:num w:numId="11" w16cid:durableId="2117407843">
    <w:abstractNumId w:val="22"/>
  </w:num>
  <w:num w:numId="12" w16cid:durableId="211313003">
    <w:abstractNumId w:val="13"/>
  </w:num>
  <w:num w:numId="13" w16cid:durableId="1847402926">
    <w:abstractNumId w:val="12"/>
  </w:num>
  <w:num w:numId="14" w16cid:durableId="1219853395">
    <w:abstractNumId w:val="10"/>
  </w:num>
  <w:num w:numId="15" w16cid:durableId="1597903488">
    <w:abstractNumId w:val="16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1"/>
  </w:num>
  <w:num w:numId="22" w16cid:durableId="931822061">
    <w:abstractNumId w:val="15"/>
  </w:num>
  <w:num w:numId="23" w16cid:durableId="940800493">
    <w:abstractNumId w:val="19"/>
  </w:num>
  <w:num w:numId="24" w16cid:durableId="166556846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25F86"/>
    <w:rsid w:val="00007AFD"/>
    <w:rsid w:val="000316FC"/>
    <w:rsid w:val="000C4596"/>
    <w:rsid w:val="000E3A34"/>
    <w:rsid w:val="000F34C4"/>
    <w:rsid w:val="0013391F"/>
    <w:rsid w:val="00180E64"/>
    <w:rsid w:val="001860A3"/>
    <w:rsid w:val="001A0C0C"/>
    <w:rsid w:val="001D4A0E"/>
    <w:rsid w:val="001E67F6"/>
    <w:rsid w:val="0023432B"/>
    <w:rsid w:val="00236BCF"/>
    <w:rsid w:val="002570DC"/>
    <w:rsid w:val="002802DA"/>
    <w:rsid w:val="002D373C"/>
    <w:rsid w:val="00327C8F"/>
    <w:rsid w:val="003368F0"/>
    <w:rsid w:val="00341B93"/>
    <w:rsid w:val="00386DEF"/>
    <w:rsid w:val="0038706C"/>
    <w:rsid w:val="00394D8A"/>
    <w:rsid w:val="003C161E"/>
    <w:rsid w:val="003F6398"/>
    <w:rsid w:val="00440DE5"/>
    <w:rsid w:val="00473CE3"/>
    <w:rsid w:val="00510C29"/>
    <w:rsid w:val="005415E3"/>
    <w:rsid w:val="005626C1"/>
    <w:rsid w:val="00566029"/>
    <w:rsid w:val="00584945"/>
    <w:rsid w:val="005A07ED"/>
    <w:rsid w:val="005B54DB"/>
    <w:rsid w:val="00607832"/>
    <w:rsid w:val="00626A22"/>
    <w:rsid w:val="006803EF"/>
    <w:rsid w:val="0068064C"/>
    <w:rsid w:val="00685C22"/>
    <w:rsid w:val="006D3226"/>
    <w:rsid w:val="006F3E2A"/>
    <w:rsid w:val="006F508F"/>
    <w:rsid w:val="00785782"/>
    <w:rsid w:val="007F2376"/>
    <w:rsid w:val="007F4DD7"/>
    <w:rsid w:val="008157A9"/>
    <w:rsid w:val="0081665F"/>
    <w:rsid w:val="0082261A"/>
    <w:rsid w:val="00860B28"/>
    <w:rsid w:val="00876440"/>
    <w:rsid w:val="00882BB5"/>
    <w:rsid w:val="008948C8"/>
    <w:rsid w:val="008A4B35"/>
    <w:rsid w:val="008B142A"/>
    <w:rsid w:val="008E58EA"/>
    <w:rsid w:val="00937409"/>
    <w:rsid w:val="0096726D"/>
    <w:rsid w:val="009F16D2"/>
    <w:rsid w:val="00A0287D"/>
    <w:rsid w:val="00A12AE8"/>
    <w:rsid w:val="00A56E9C"/>
    <w:rsid w:val="00A651FD"/>
    <w:rsid w:val="00A70B3D"/>
    <w:rsid w:val="00A758D8"/>
    <w:rsid w:val="00A80B15"/>
    <w:rsid w:val="00B06BFF"/>
    <w:rsid w:val="00B4604C"/>
    <w:rsid w:val="00B916FF"/>
    <w:rsid w:val="00BA365E"/>
    <w:rsid w:val="00C25F86"/>
    <w:rsid w:val="00C710A3"/>
    <w:rsid w:val="00C72271"/>
    <w:rsid w:val="00C81B13"/>
    <w:rsid w:val="00CA404C"/>
    <w:rsid w:val="00CC5042"/>
    <w:rsid w:val="00D06100"/>
    <w:rsid w:val="00D30F23"/>
    <w:rsid w:val="00D42BD8"/>
    <w:rsid w:val="00D4315D"/>
    <w:rsid w:val="00D75D8C"/>
    <w:rsid w:val="00DB5D73"/>
    <w:rsid w:val="00DB614E"/>
    <w:rsid w:val="00DC0A30"/>
    <w:rsid w:val="00DC5F45"/>
    <w:rsid w:val="00EA593D"/>
    <w:rsid w:val="00EC459E"/>
    <w:rsid w:val="00ED2B8E"/>
    <w:rsid w:val="00EE3B2D"/>
    <w:rsid w:val="00F11CD7"/>
    <w:rsid w:val="00F17E61"/>
    <w:rsid w:val="00F64EB4"/>
    <w:rsid w:val="00F8211B"/>
    <w:rsid w:val="00F846B4"/>
    <w:rsid w:val="00F96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061C08FF"/>
  <w15:docId w15:val="{1BA54A8F-646C-4CEF-8727-2C22FAF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Jsse\Downloads\&#352;ablona%20dokumentu%20MP-2.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6A1E2DAB8614424BF9F3EC69B19FB7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5DB18530-C14E-4335-94E9-D2A204DEA4CD}"/>
      </w:docPartPr>
      <w:docPartBody>
        <w:p w:rsidR="00E61E2C" w:rsidRDefault="00000000">
          <w:pPr>
            <w:pStyle w:val="C6A1E2DAB8614424BF9F3EC69B19FB70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82B710DA97F242AD8665C14854402F7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D1522F8-5ACC-4F75-B8E7-AEDE3676ABEB}"/>
      </w:docPartPr>
      <w:docPartBody>
        <w:p w:rsidR="00E61E2C" w:rsidRDefault="00000000">
          <w:pPr>
            <w:pStyle w:val="82B710DA97F242AD8665C14854402F76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C2"/>
    <w:rsid w:val="005D69A4"/>
    <w:rsid w:val="005E14C2"/>
    <w:rsid w:val="00E6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cs-CZ" w:eastAsia="cs-CZ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C6A1E2DAB8614424BF9F3EC69B19FB70">
    <w:name w:val="C6A1E2DAB8614424BF9F3EC69B19FB70"/>
  </w:style>
  <w:style w:type="paragraph" w:customStyle="1" w:styleId="82B710DA97F242AD8665C14854402F76">
    <w:name w:val="82B710DA97F242AD8665C14854402F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Mir23</b:Tag>
    <b:SourceType>DocumentFromInternetSite</b:SourceType>
    <b:Guid>{2CCDD939-0550-4C27-B651-5967D2208146}</b:Guid>
    <b:InternetSiteTitle>Miro.com</b:InternetSiteTitle>
    <b:YearAccessed>2023</b:YearAccessed>
    <b:MonthAccessed>11</b:MonthAccessed>
    <b:DayAccessed>15</b:DayAccessed>
    <b:URL>https://miro.com</b:URL>
    <b:RefOrder>1</b:RefOrder>
  </b:Source>
  <b:Source>
    <b:Tag>Při</b:Tag>
    <b:SourceType>InternetSite</b:SourceType>
    <b:Guid>{3452E08C-6252-4765-A756-4430480DA3AA}</b:Guid>
    <b:Author>
      <b:Author>
        <b:NameList>
          <b:Person>
            <b:Last>Wikipedie</b:Last>
            <b:First>Přispěvatelé</b:First>
          </b:Person>
        </b:NameList>
      </b:Author>
    </b:Author>
    <b:Title>Unity (herní engine)</b:Title>
    <b:InternetSiteTitle>Wikipedie: Otevřená encyklopedie</b:InternetSiteTitle>
    <b:YearAccessed>2023</b:YearAccessed>
    <b:MonthAccessed>11</b:MonthAccessed>
    <b:DayAccessed>15</b:DayAccessed>
    <b:URL>https://cs.wikipedia.org/w/index.php?title=Unity_(hern%C3%AD_engine)&amp;oldid=23372746</b:URL>
    <b:Year>2023</b:Year>
    <b:Month>11</b:Month>
    <b:Day>12</b:Day>
    <b:RefOrder>2</b:RefOrder>
  </b:Source>
  <b:Source>
    <b:Tag>Uni23</b:Tag>
    <b:SourceType>InternetSite</b:SourceType>
    <b:Guid>{E153EE33-E746-4F86-9883-D8081C381FA5}</b:Guid>
    <b:Author>
      <b:Author>
        <b:NameList>
          <b:Person>
            <b:Last>Unity Technologies</b:Last>
          </b:Person>
        </b:NameList>
      </b:Author>
    </b:Author>
    <b:Title>Unity Documentation</b:Title>
    <b:InternetSiteTitle>Unity</b:InternetSiteTitle>
    <b:YearAccessed>2023</b:YearAccessed>
    <b:MonthAccessed>11</b:MonthAccessed>
    <b:DayAccessed>15</b:DayAccessed>
    <b:URL>https://docs.unity3d.com/Manual/index.html</b:URL>
    <b:Year>2023</b:Year>
    <b:Month>11</b:Month>
    <b:Day>13</b:Day>
    <b:RefOrder>3</b:RefOrder>
  </b:Source>
</b:Sources>
</file>

<file path=customXml/itemProps1.xml><?xml version="1.0" encoding="utf-8"?>
<ds:datastoreItem xmlns:ds="http://schemas.openxmlformats.org/officeDocument/2006/customXml" ds:itemID="{DD889EA8-1D48-4D92-8FB5-CB7E580FC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MP-2.2.dotx</Template>
  <TotalTime>119</TotalTime>
  <Pages>15</Pages>
  <Words>1305</Words>
  <Characters>7441</Characters>
  <Application>Microsoft Office Word</Application>
  <DocSecurity>0</DocSecurity>
  <Lines>62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2D skákačka – Forbidden gem</vt:lpstr>
    </vt:vector>
  </TitlesOfParts>
  <Company/>
  <LinksUpToDate>false</LinksUpToDate>
  <CharactersWithSpaces>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skákačka – Forbidden gem</dc:title>
  <dc:subject/>
  <dc:creator>Jan Seidel</dc:creator>
  <cp:keywords/>
  <dc:description/>
  <cp:lastModifiedBy>Seidel1 Jan (2020)</cp:lastModifiedBy>
  <cp:revision>2</cp:revision>
  <dcterms:created xsi:type="dcterms:W3CDTF">2023-11-15T15:34:00Z</dcterms:created>
  <dcterms:modified xsi:type="dcterms:W3CDTF">2023-11-15T21:17:00Z</dcterms:modified>
</cp:coreProperties>
</file>